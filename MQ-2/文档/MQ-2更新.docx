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drawing>
          <wp:inline distT="0" distB="0" distL="85723" distR="85723">
            <wp:extent cx="5274945" cy="6284503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945" cy="6284503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85723" distR="85723">
            <wp:extent cx="5274945" cy="6254577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945" cy="6254577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85723" distR="85723">
            <wp:extent cx="5274945" cy="6239362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945" cy="6239362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85723" distR="85723">
            <wp:extent cx="5274945" cy="620730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945" cy="620730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85723" distR="85723">
            <wp:extent cx="5274945" cy="4151188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945" cy="4151188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variable"/>
    <w:sig w:usb0="00000003" w:usb1="080E0000" w:usb2="00000000" w:usb3="00000000" w:csb0="00040001" w:csb1="0000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ulTrailSpace/>
    <w:doNotExpandShiftReturn/>
    <w:adjustLineHeightInTable/>
    <w:growAutofit/>
    <w:doNotSuppressIndentatio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Times New Roman" w:eastAsia="宋体" w:hAnsi="Times New Roman"/>
      <w:kern w:val="2"/>
      <w:sz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5</Pages>
  <Words>0</Words>
  <Characters>0</Characters>
  <Lines>5</Lines>
  <Paragraphs>0</Paragraphs>
  <CharactersWithSpaces>0</CharactersWithSpaces>
  <Company>微软中国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微软用户</dc:creator>
  <cp:lastModifiedBy>微软用户</cp:lastModifiedBy>
  <cp:revision>1</cp:revision>
  <dcterms:created xsi:type="dcterms:W3CDTF">2015-11-06T15:14:56Z</dcterms:created>
  <dcterms:modified xsi:type="dcterms:W3CDTF">2015-11-06T15:19:09Z</dcterms:modified>
</cp:coreProperties>
</file>